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0953" w:rsidRDefault="00867FA5" w:rsidP="00867FA5">
      <w:pPr>
        <w:pStyle w:val="NoSpacing"/>
      </w:pPr>
      <w:proofErr w:type="spellStart"/>
      <w:r>
        <w:t>Er</w:t>
      </w:r>
      <w:proofErr w:type="spellEnd"/>
      <w:r>
        <w:t xml:space="preserve"> </w:t>
      </w:r>
      <w:proofErr w:type="gramStart"/>
      <w:r>
        <w:t>Diagram :</w:t>
      </w:r>
      <w:proofErr w:type="gramEnd"/>
    </w:p>
    <w:p w:rsidR="00867FA5" w:rsidRDefault="00867FA5" w:rsidP="00867FA5">
      <w:pPr>
        <w:pStyle w:val="NoSpacing"/>
      </w:pPr>
      <w:r>
        <w:rPr>
          <w:noProof/>
        </w:rPr>
        <w:drawing>
          <wp:inline distT="0" distB="0" distL="0" distR="0">
            <wp:extent cx="5319221" cy="552497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5524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7FA5" w:rsidRDefault="00867FA5" w:rsidP="00867FA5">
      <w:pPr>
        <w:pStyle w:val="NoSpacing"/>
      </w:pPr>
      <w:r>
        <w:t>Person is an entity and I have assumed that even a husband, wife or a child will technically be a person.</w:t>
      </w:r>
    </w:p>
    <w:p w:rsidR="00867FA5" w:rsidRDefault="00867FA5" w:rsidP="00867FA5">
      <w:pPr>
        <w:pStyle w:val="NoSpacing"/>
      </w:pPr>
      <w:r>
        <w:t xml:space="preserve">Thus a husband and wife has a </w:t>
      </w:r>
      <w:r w:rsidRPr="00867FA5">
        <w:rPr>
          <w:b/>
        </w:rPr>
        <w:t>1 to 1 marriage relation</w:t>
      </w:r>
      <w:r>
        <w:t xml:space="preserve">, a Parent and child has a </w:t>
      </w:r>
      <w:r w:rsidRPr="00867FA5">
        <w:rPr>
          <w:b/>
        </w:rPr>
        <w:t xml:space="preserve">1 or many to 0 or many </w:t>
      </w:r>
      <w:r>
        <w:rPr>
          <w:b/>
        </w:rPr>
        <w:t>relation</w:t>
      </w:r>
      <w:r>
        <w:t xml:space="preserve">. Also when we say Parent child relation it covers both father child and mother child relation. </w:t>
      </w:r>
    </w:p>
    <w:p w:rsidR="00867FA5" w:rsidRDefault="00867FA5" w:rsidP="00867FA5">
      <w:pPr>
        <w:pStyle w:val="NoSpacing"/>
      </w:pPr>
      <w:r>
        <w:t xml:space="preserve">I have used composite primary keys to identify each and every single person entity. </w:t>
      </w:r>
    </w:p>
    <w:p w:rsidR="00867FA5" w:rsidRDefault="00867FA5" w:rsidP="00867FA5">
      <w:pPr>
        <w:pStyle w:val="NoSpacing"/>
      </w:pPr>
    </w:p>
    <w:p w:rsidR="00E45779" w:rsidRDefault="00E45779" w:rsidP="00867FA5">
      <w:pPr>
        <w:pStyle w:val="NoSpacing"/>
      </w:pPr>
    </w:p>
    <w:p w:rsidR="00E45779" w:rsidRDefault="00E45779" w:rsidP="00867FA5">
      <w:pPr>
        <w:pStyle w:val="NoSpacing"/>
      </w:pPr>
    </w:p>
    <w:p w:rsidR="00E45779" w:rsidRDefault="00E45779" w:rsidP="00867FA5">
      <w:pPr>
        <w:pStyle w:val="NoSpacing"/>
      </w:pPr>
    </w:p>
    <w:p w:rsidR="00E45779" w:rsidRDefault="00E45779" w:rsidP="00867FA5">
      <w:pPr>
        <w:pStyle w:val="NoSpacing"/>
      </w:pPr>
    </w:p>
    <w:p w:rsidR="00E45779" w:rsidRDefault="00E45779" w:rsidP="00867FA5">
      <w:pPr>
        <w:pStyle w:val="NoSpacing"/>
      </w:pPr>
    </w:p>
    <w:p w:rsidR="00E45779" w:rsidRDefault="00E45779" w:rsidP="00867FA5">
      <w:pPr>
        <w:pStyle w:val="NoSpacing"/>
      </w:pPr>
    </w:p>
    <w:p w:rsidR="00E45779" w:rsidRDefault="00E45779" w:rsidP="00867FA5">
      <w:pPr>
        <w:pStyle w:val="NoSpacing"/>
      </w:pPr>
    </w:p>
    <w:p w:rsidR="00E45779" w:rsidRDefault="00E45779" w:rsidP="00867FA5">
      <w:pPr>
        <w:pStyle w:val="NoSpacing"/>
      </w:pPr>
    </w:p>
    <w:p w:rsidR="00E45779" w:rsidRDefault="00E45779" w:rsidP="00867FA5">
      <w:pPr>
        <w:pStyle w:val="NoSpacing"/>
      </w:pPr>
    </w:p>
    <w:p w:rsidR="00E45779" w:rsidRDefault="00E45779" w:rsidP="00867FA5">
      <w:pPr>
        <w:pStyle w:val="NoSpacing"/>
      </w:pPr>
      <w:r>
        <w:lastRenderedPageBreak/>
        <w:t>UML Class Diagram:</w:t>
      </w:r>
    </w:p>
    <w:p w:rsidR="00E45779" w:rsidRDefault="00E45779" w:rsidP="00867FA5">
      <w:pPr>
        <w:pStyle w:val="NoSpacing"/>
      </w:pPr>
      <w:r>
        <w:rPr>
          <w:noProof/>
        </w:rPr>
        <w:drawing>
          <wp:inline distT="0" distB="0" distL="0" distR="0">
            <wp:extent cx="5943600" cy="3830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779" w:rsidRDefault="00E45779" w:rsidP="00867FA5">
      <w:pPr>
        <w:pStyle w:val="NoSpacing"/>
      </w:pPr>
      <w:r>
        <w:t xml:space="preserve">In the above UML Class diagram I have assumed that the Person Class is the super class and the rest of the three classes are child classes thus they have </w:t>
      </w:r>
      <w:r w:rsidR="00E318A7">
        <w:t xml:space="preserve">a </w:t>
      </w:r>
      <w:r w:rsidR="00E318A7" w:rsidRPr="00E318A7">
        <w:rPr>
          <w:b/>
        </w:rPr>
        <w:t>Generalization</w:t>
      </w:r>
      <w:r w:rsidR="00E318A7">
        <w:t xml:space="preserve"> relation. The Father and Mother class have a </w:t>
      </w:r>
      <w:r w:rsidR="00E318A7" w:rsidRPr="00E318A7">
        <w:rPr>
          <w:b/>
        </w:rPr>
        <w:t>1 to 1 Association</w:t>
      </w:r>
      <w:r w:rsidR="00E318A7">
        <w:t xml:space="preserve">. Both the Father and Mother Class has a </w:t>
      </w:r>
      <w:r w:rsidR="00E318A7" w:rsidRPr="00E318A7">
        <w:rPr>
          <w:b/>
        </w:rPr>
        <w:t>1 to many Association</w:t>
      </w:r>
      <w:r w:rsidR="00E318A7">
        <w:t xml:space="preserve"> with the Child class</w:t>
      </w:r>
      <w:r w:rsidR="00312908">
        <w:t>.</w:t>
      </w: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  <w:rPr>
          <w:noProof/>
        </w:rPr>
      </w:pPr>
      <w:r>
        <w:lastRenderedPageBreak/>
        <w:t>Scrum do:</w:t>
      </w:r>
      <w:r w:rsidRPr="00312908">
        <w:rPr>
          <w:noProof/>
        </w:rPr>
        <w:t xml:space="preserve"> </w:t>
      </w:r>
    </w:p>
    <w:p w:rsidR="00312908" w:rsidRDefault="00312908" w:rsidP="00867FA5">
      <w:pPr>
        <w:pStyle w:val="NoSpacing"/>
        <w:rPr>
          <w:noProof/>
        </w:rPr>
      </w:pPr>
    </w:p>
    <w:p w:rsidR="00312908" w:rsidRDefault="00312908" w:rsidP="00867FA5">
      <w:pPr>
        <w:pStyle w:val="NoSpacing"/>
        <w:rPr>
          <w:noProof/>
        </w:rPr>
      </w:pPr>
      <w:r>
        <w:rPr>
          <w:noProof/>
        </w:rPr>
        <w:t>The following screen shot shows the creation of an Iteration</w:t>
      </w:r>
    </w:p>
    <w:p w:rsidR="00312908" w:rsidRDefault="00312908" w:rsidP="00867FA5">
      <w:pPr>
        <w:pStyle w:val="NoSpacing"/>
      </w:pPr>
      <w:r>
        <w:rPr>
          <w:noProof/>
        </w:rPr>
        <w:drawing>
          <wp:inline distT="0" distB="0" distL="0" distR="0" wp14:anchorId="0E5264C7" wp14:editId="16E2AF1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  <w:r>
        <w:t>The following screen shot shows the creation of stories</w:t>
      </w:r>
    </w:p>
    <w:p w:rsidR="00312908" w:rsidRDefault="00312908" w:rsidP="00867FA5">
      <w:pPr>
        <w:pStyle w:val="NoSpacing"/>
      </w:pPr>
      <w:r>
        <w:rPr>
          <w:noProof/>
        </w:rPr>
        <w:drawing>
          <wp:inline distT="0" distB="0" distL="0" distR="0" wp14:anchorId="3335CCF0" wp14:editId="237C5653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  <w:r>
        <w:lastRenderedPageBreak/>
        <w:t xml:space="preserve">The following screen shot shows Iteration </w:t>
      </w:r>
      <w:r w:rsidR="004451B7">
        <w:t>planning.</w:t>
      </w:r>
      <w:r>
        <w:rPr>
          <w:noProof/>
        </w:rPr>
        <w:drawing>
          <wp:inline distT="0" distB="0" distL="0" distR="0">
            <wp:extent cx="5943600" cy="3220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488470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  <w:r>
        <w:t xml:space="preserve">The following screen shot shows the </w:t>
      </w:r>
      <w:r w:rsidR="004451B7">
        <w:t xml:space="preserve">scrum board of Iteration1 </w:t>
      </w:r>
    </w:p>
    <w:p w:rsidR="004451B7" w:rsidRDefault="004451B7" w:rsidP="00867FA5">
      <w:pPr>
        <w:pStyle w:val="NoSpacing"/>
      </w:pPr>
      <w:r>
        <w:rPr>
          <w:noProof/>
        </w:rPr>
        <w:drawing>
          <wp:inline distT="0" distB="0" distL="0" distR="0" wp14:anchorId="6962332B" wp14:editId="3123AFFB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B7" w:rsidRDefault="004451B7" w:rsidP="00867FA5">
      <w:pPr>
        <w:pStyle w:val="NoSpacing"/>
      </w:pPr>
      <w:r>
        <w:rPr>
          <w:noProof/>
        </w:rPr>
        <w:lastRenderedPageBreak/>
        <w:drawing>
          <wp:inline distT="0" distB="0" distL="0" distR="0" wp14:anchorId="58A1F39E" wp14:editId="04CC3144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77" w:rsidRDefault="00B25677" w:rsidP="00867FA5">
      <w:pPr>
        <w:pStyle w:val="NoSpacing"/>
      </w:pPr>
    </w:p>
    <w:p w:rsidR="00B25677" w:rsidRDefault="00B25677" w:rsidP="00867FA5">
      <w:pPr>
        <w:pStyle w:val="NoSpacing"/>
      </w:pPr>
    </w:p>
    <w:p w:rsidR="00B25677" w:rsidRDefault="00B25677" w:rsidP="00867FA5">
      <w:pPr>
        <w:pStyle w:val="NoSpacing"/>
      </w:pPr>
    </w:p>
    <w:p w:rsidR="00B25677" w:rsidRDefault="00B25677" w:rsidP="00867FA5">
      <w:pPr>
        <w:pStyle w:val="NoSpacing"/>
      </w:pPr>
    </w:p>
    <w:p w:rsidR="00B25677" w:rsidRDefault="00B25677" w:rsidP="00867FA5">
      <w:pPr>
        <w:pStyle w:val="NoSpacing"/>
      </w:pPr>
      <w:proofErr w:type="spellStart"/>
      <w:proofErr w:type="gramStart"/>
      <w:r>
        <w:t>Github</w:t>
      </w:r>
      <w:proofErr w:type="spellEnd"/>
      <w:r>
        <w:t xml:space="preserve"> :</w:t>
      </w:r>
      <w:proofErr w:type="gramEnd"/>
    </w:p>
    <w:p w:rsidR="00B25677" w:rsidRDefault="00B25677" w:rsidP="00867FA5">
      <w:pPr>
        <w:pStyle w:val="NoSpacing"/>
      </w:pPr>
    </w:p>
    <w:p w:rsidR="00B25677" w:rsidRDefault="00B25677" w:rsidP="00867FA5">
      <w:pPr>
        <w:pStyle w:val="NoSpacing"/>
      </w:pPr>
      <w:r>
        <w:t>Created a new organization by the name UMKC-KDM.</w:t>
      </w:r>
    </w:p>
    <w:p w:rsidR="00B25677" w:rsidRDefault="00B25677" w:rsidP="00867FA5">
      <w:pPr>
        <w:pStyle w:val="NoSpacing"/>
      </w:pPr>
    </w:p>
    <w:p w:rsidR="00B25677" w:rsidRDefault="00B25677" w:rsidP="00867FA5">
      <w:pPr>
        <w:pStyle w:val="NoSpacing"/>
      </w:pPr>
      <w:r>
        <w:rPr>
          <w:noProof/>
        </w:rPr>
        <w:drawing>
          <wp:inline distT="0" distB="0" distL="0" distR="0" wp14:anchorId="59537FD3" wp14:editId="006EF10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77" w:rsidRDefault="00B25677" w:rsidP="00867FA5">
      <w:pPr>
        <w:pStyle w:val="NoSpacing"/>
      </w:pPr>
      <w:r>
        <w:lastRenderedPageBreak/>
        <w:t>Creating a new repository by the name Lab1.</w:t>
      </w:r>
    </w:p>
    <w:p w:rsidR="00B25677" w:rsidRDefault="00B25677" w:rsidP="00867FA5">
      <w:pPr>
        <w:pStyle w:val="NoSpacing"/>
      </w:pPr>
      <w:r>
        <w:rPr>
          <w:noProof/>
        </w:rPr>
        <w:drawing>
          <wp:inline distT="0" distB="0" distL="0" distR="0" wp14:anchorId="013374C1" wp14:editId="7C8DAF0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77" w:rsidRDefault="00B25677" w:rsidP="00867FA5">
      <w:pPr>
        <w:pStyle w:val="NoSpacing"/>
      </w:pPr>
      <w:r>
        <w:t>Repository created in the local machine</w:t>
      </w:r>
    </w:p>
    <w:p w:rsidR="00B25677" w:rsidRDefault="00B25677" w:rsidP="00867FA5">
      <w:pPr>
        <w:pStyle w:val="NoSpacing"/>
      </w:pPr>
      <w:r>
        <w:rPr>
          <w:noProof/>
        </w:rPr>
        <w:drawing>
          <wp:inline distT="0" distB="0" distL="0" distR="0" wp14:anchorId="6351A32D" wp14:editId="0C90F5B7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677" w:rsidRDefault="00B25677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Default="00312908" w:rsidP="00867FA5">
      <w:pPr>
        <w:pStyle w:val="NoSpacing"/>
      </w:pPr>
    </w:p>
    <w:p w:rsidR="00312908" w:rsidRPr="00867FA5" w:rsidRDefault="00312908" w:rsidP="00867FA5">
      <w:pPr>
        <w:pStyle w:val="NoSpacing"/>
      </w:pPr>
      <w:bookmarkStart w:id="0" w:name="_GoBack"/>
      <w:bookmarkEnd w:id="0"/>
    </w:p>
    <w:sectPr w:rsidR="00312908" w:rsidRPr="00867FA5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2696" w:rsidRDefault="00D62696" w:rsidP="00867FA5">
      <w:r>
        <w:separator/>
      </w:r>
    </w:p>
  </w:endnote>
  <w:endnote w:type="continuationSeparator" w:id="0">
    <w:p w:rsidR="00D62696" w:rsidRDefault="00D62696" w:rsidP="00867F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2696" w:rsidRDefault="00D62696" w:rsidP="00867FA5">
      <w:r>
        <w:separator/>
      </w:r>
    </w:p>
  </w:footnote>
  <w:footnote w:type="continuationSeparator" w:id="0">
    <w:p w:rsidR="00D62696" w:rsidRDefault="00D62696" w:rsidP="00867FA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7FA5" w:rsidRDefault="00867FA5">
    <w:pPr>
      <w:pStyle w:val="Header"/>
    </w:pPr>
    <w:r>
      <w:t>KDM Lab1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7FA5"/>
    <w:rsid w:val="00312908"/>
    <w:rsid w:val="004451B7"/>
    <w:rsid w:val="00867FA5"/>
    <w:rsid w:val="009845D4"/>
    <w:rsid w:val="00B00953"/>
    <w:rsid w:val="00B25677"/>
    <w:rsid w:val="00D62696"/>
    <w:rsid w:val="00E318A7"/>
    <w:rsid w:val="00E457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0A2E38A-0C95-49AD-88E8-317EE7AEB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5B9BD5" w:themeColor="accent1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5B9BD5" w:themeColor="accent1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5B9BD5" w:themeColor="accent1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pPr>
      <w:spacing w:after="200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867FA5"/>
  </w:style>
  <w:style w:type="paragraph" w:styleId="Header">
    <w:name w:val="header"/>
    <w:basedOn w:val="Normal"/>
    <w:link w:val="HeaderChar"/>
    <w:uiPriority w:val="99"/>
    <w:unhideWhenUsed/>
    <w:rsid w:val="00867FA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67FA5"/>
  </w:style>
  <w:style w:type="paragraph" w:styleId="Footer">
    <w:name w:val="footer"/>
    <w:basedOn w:val="Normal"/>
    <w:link w:val="FooterChar"/>
    <w:uiPriority w:val="99"/>
    <w:unhideWhenUsed/>
    <w:rsid w:val="00867FA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67F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hok\AppData\Roaming\Microsoft\Templates\LiveContent\15\Managed\Word%20Document%20Bibliography%20Styles\TC102786999%5b%5bfn=Single%20spaced%20(blank)%5d%5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TC102786999[[fn=Single spaced (blank)]]</Template>
  <TotalTime>39</TotalTime>
  <Pages>7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Rudraraju</dc:creator>
  <cp:keywords/>
  <dc:description/>
  <cp:lastModifiedBy>Ashok Rudraraju</cp:lastModifiedBy>
  <cp:revision>4</cp:revision>
  <dcterms:created xsi:type="dcterms:W3CDTF">2014-01-29T00:54:00Z</dcterms:created>
  <dcterms:modified xsi:type="dcterms:W3CDTF">2014-01-29T01:38:00Z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TC027869999991</vt:lpwstr>
  </property>
</Properties>
</file>